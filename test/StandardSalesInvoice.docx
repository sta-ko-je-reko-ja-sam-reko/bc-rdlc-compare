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21CA28F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  <w:shd w:val="clear" w:color="auto" w:fill="FFF200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  <w:shd w:val="clear" w:color="auto" w:fill="FFF200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  <w:shd w:val="clear" w:color="auto" w:fill="FFF200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  <w:shd w:val="clear" w:color="auto" w:fill="FFF200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  <w:shd w:val="clear" w:color="auto" w:fill="FFF200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  <w:shd w:val="clear" w:color="auto" w:fill="FFF200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  <w:shd w:val="clear" w:color="auto" w:fill="FFF200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  <w:shd w:val="clear" w:color="auto" w:fill="FFF200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  <w:shd w:val="clear" w:color="auto" w:fill="FFF200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CPWiNg=="/>
          </w:sdtPr>
          <w:sdtContent>
            <w:tc>
              <w:tcPr>
                <w:tcW w:w="2549" w:type="dxa"/>
                <w:shd w:val="clear" w:color="auto" w:fill="FFF200"/>
              </w:tcPr>
              <w:p w:rsidRPr="008179F0" w:rsidR="008179F0" w:rsidP="00D54DEE" w:rsidRDefault="0024677E" w14:paraId="0041B603" w14:textId="3D1EAEBB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CPWiNg=="/>
          </w:sdtPr>
          <w:sdtContent>
            <w:tc>
              <w:tcPr>
                <w:tcW w:w="2549" w:type="dxa"/>
                <w:shd w:val="clear" w:color="auto" w:fill="FFF200"/>
              </w:tcPr>
              <w:p w:rsidRPr="008179F0" w:rsidR="008179F0" w:rsidP="00D54DEE" w:rsidRDefault="0024677E" w14:paraId="73F0484F" w14:textId="21D63C75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shd w:val="clear" w:color="auto" w:fill="FFF200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CPWiNg=="/>
          </w:sdtPr>
          <w:sdtContent>
            <w:tc>
              <w:tcPr>
                <w:tcW w:w="2549" w:type="dxa"/>
                <w:shd w:val="clear" w:color="auto" w:fill="FFF200"/>
              </w:tcPr>
              <w:p w:rsidRPr="008179F0" w:rsidR="008179F0" w:rsidP="00D54DEE" w:rsidRDefault="0024677E" w14:paraId="65EC1B88" w14:textId="2E22C3D4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CPWiNg=="/>
          </w:sdtPr>
          <w:sdtContent>
            <w:tc>
              <w:tcPr>
                <w:tcW w:w="2549" w:type="dxa"/>
                <w:shd w:val="clear" w:color="auto" w:fill="FFF200"/>
              </w:tcPr>
              <w:p w:rsidRPr="008179F0" w:rsidR="008179F0" w:rsidP="00D54DEE" w:rsidRDefault="0024677E" w14:paraId="2DE9237F" w14:textId="1679649D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  <w:shd w:val="clear" w:color="auto" w:fill="FFF200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shd w:val="clear" w:color="auto" w:fill="FFF200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24677E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shd w:val="clear" w:color="auto" w:fill="FFF200"/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shd w:val="clear" w:color="auto" w:fill="FFF200"/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shd w:val="clear" w:color="auto" w:fill="FFF200"/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shd w:val="clear" w:color="auto" w:fill="FFF200"/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shd w:val="clear" w:color="auto" w:fill="FFF200"/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shd w:val="clear" w:color="auto" w:fill="FFF200"/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shd w:val="clear" w:color="auto" w:fill="FFF200"/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shd w:val="clear" w:color="auto" w:fill="FFF200"/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shd w:val="clear" w:color="auto" w:fill="FFF200"/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  <w:shd w:val="clear" w:color="auto" w:fill="FFF200"/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shd w:val="clear" w:color="auto" w:fill="FFF200"/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C00000" w:themeColor="accent5" w:themeShade="BF"/>
                    </w:rPr>
                  </w:sdtEndPr>
                  <w:sdtContent>
                    <w:tc>
                      <w:tcPr>
                        <w:tcW w:w="954" w:type="dxa"/>
                        <w:shd w:val="clear" w:color="auto" w:fill="FFF200"/>
                      </w:tcPr>
                      <w:p w:rsidRPr="00DA1FBA" w:rsidR="00D54DEE" w:rsidP="0024677E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  <w:shd w:val="clear" w:color="auto" w:fill="FFF200"/>
                      </w:tcPr>
                      <w:p w:rsidRPr="00DA1FBA" w:rsidR="00D54DEE" w:rsidP="0024677E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  <w:shd w:val="clear" w:color="auto" w:fill="FFF200"/>
                      </w:tcPr>
                      <w:p w:rsidRPr="00DA1FBA" w:rsidR="00D54DEE" w:rsidP="0024677E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  <w:shd w:val="clear" w:color="auto" w:fill="FFF200"/>
                      </w:tcPr>
                      <w:p w:rsidRPr="00DA1FBA" w:rsidR="00D54DEE" w:rsidP="0024677E" w:rsidRDefault="00D54DEE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  <w:shd w:val="clear" w:color="auto" w:fill="FFF200"/>
                      </w:tcPr>
                      <w:p w:rsidRPr="00DA1FBA" w:rsidR="00D54DEE" w:rsidP="0024677E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  <w:shd w:val="clear" w:color="auto" w:fill="FFF200"/>
                      </w:tcPr>
                      <w:p w:rsidRPr="00DA1FBA" w:rsidR="00D54DEE" w:rsidP="0024677E" w:rsidRDefault="00D54DEE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  <w:shd w:val="clear" w:color="auto" w:fill="FFF200"/>
                      </w:tcPr>
                      <w:p w:rsidRPr="00DA1FBA" w:rsidR="00D54DEE" w:rsidP="0024677E" w:rsidRDefault="00D54DEE" w14:paraId="64419C1F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  <w:shd w:val="clear" w:color="auto" w:fill="FFF200"/>
                      </w:tcPr>
                      <w:p w:rsidRPr="00DA1FBA" w:rsidR="00D54DEE" w:rsidP="0024677E" w:rsidRDefault="00D54DEE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shd w:val="clear" w:color="auto" w:fill="FFF200"/>
                        <w:tcMar>
                          <w:right w:w="0" w:type="dxa"/>
                        </w:tcMar>
                      </w:tcPr>
                      <w:p w:rsidRPr="00DA1FBA" w:rsidR="00D54DEE" w:rsidP="0024677E" w:rsidRDefault="00D54DEE" w14:paraId="17623A30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  <w:shd w:val="clear" w:color="auto" w:fill="FFF200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  <w:shd w:val="clear" w:color="auto" w:fill="FFF200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  <w:shd w:val="clear" w:color="auto" w:fill="FFF200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  <w:shd w:val="clear" w:color="auto" w:fill="FFF200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  <w:shd w:val="clear" w:color="auto" w:fill="FFF200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  <w:shd w:val="clear" w:color="auto" w:fill="FFF200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  <w:shd w:val="clear" w:color="auto" w:fill="FFF200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  <w:shd w:val="clear" w:color="auto" w:fill="FFF200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shd w:val="clear" w:color="auto" w:fill="FFF200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  <w:shd w:val="clear" w:color="auto" w:fill="FFF200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  <w:shd w:val="clear" w:color="auto" w:fill="FFF200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  <w:shd w:val="clear" w:color="auto" w:fill="FFF200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  <w:shd w:val="clear" w:color="auto" w:fill="FFF200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  <w:shd w:val="clear" w:color="auto" w:fill="FFF200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  <w:shd w:val="clear" w:color="auto" w:fill="FFF200"/>
                      </w:tcPr>
                      <w:p w:rsidRPr="00FD3C3E" w:rsidR="00D54DEE" w:rsidP="0024677E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shd w:val="clear" w:color="auto" w:fill="FFF200"/>
                        <w:tcMar>
                          <w:right w:w="0" w:type="dxa"/>
                        </w:tcMar>
                      </w:tcPr>
                      <w:p w:rsidRPr="00FD3C3E" w:rsidR="00D54DEE" w:rsidP="0024677E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  <w:shd w:val="clear" w:color="auto" w:fill="FFF200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  <w:shd w:val="clear" w:color="auto" w:fill="FFF200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  <w:shd w:val="clear" w:color="auto" w:fill="FFF200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  <w:shd w:val="clear" w:color="auto" w:fill="FFF200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  <w:shd w:val="clear" w:color="auto" w:fill="FFF200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  <w:shd w:val="clear" w:color="auto" w:fill="FFF200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shd w:val="clear" w:color="auto" w:fill="FFF200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  <w:shd w:val="clear" w:color="auto" w:fill="FFF200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  <w:shd w:val="clear" w:color="auto" w:fill="FFF200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  <w:shd w:val="clear" w:color="auto" w:fill="FFF200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  <w:shd w:val="clear" w:color="auto" w:fill="FFF200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  <w:shd w:val="clear" w:color="auto" w:fill="FFF200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  <w:shd w:val="clear" w:color="auto" w:fill="FFF200"/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shd w:val="clear" w:color="auto" w:fill="FFF200"/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shd w:val="clear" w:color="auto" w:fill="FFF200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  <w:shd w:val="clear" w:color="auto" w:fill="FFF200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shd w:val="clear" w:color="auto" w:fill="FFF200"/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  <w:shd w:val="clear" w:color="auto" w:fill="FFF200"/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200"/>
                      </w:tcPr>
                      <w:p w:rsidRPr="00DA1FBA" w:rsidR="006206C2" w:rsidP="0024677E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200"/>
                      </w:tcPr>
                      <w:p w:rsidRPr="00DA1FBA" w:rsidR="006206C2" w:rsidP="0024677E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200"/>
                      </w:tcPr>
                      <w:p w:rsidRPr="00DA1FBA" w:rsidR="006206C2" w:rsidP="0024677E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FFF200"/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FFF200"/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FFF200"/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FFF200"/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24677E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C0000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C0000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24677E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Pr="00123A7D" w:rsidR="00245B0E" w:rsidP="0024677E" w:rsidRDefault="00123A7D" w14:paraId="04012FB0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2E88" w:rsidP="00E40C63" w:rsidRDefault="00C32E88" w14:paraId="6D07A607" w14:textId="77777777">
      <w:pPr>
        <w:spacing w:after="0"/>
      </w:pPr>
      <w:r>
        <w:separator/>
      </w:r>
    </w:p>
  </w:endnote>
  <w:endnote w:type="continuationSeparator" w:id="0">
    <w:p w:rsidR="00C32E88" w:rsidP="00E40C63" w:rsidRDefault="00C32E88" w14:paraId="1D4DDDB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2E88" w:rsidP="00E40C63" w:rsidRDefault="00C32E88" w14:paraId="4DEA7B19" w14:textId="77777777">
      <w:pPr>
        <w:spacing w:after="0"/>
      </w:pPr>
      <w:r>
        <w:separator/>
      </w:r>
    </w:p>
  </w:footnote>
  <w:footnote w:type="continuationSeparator" w:id="0">
    <w:p w:rsidR="00C32E88" w:rsidP="00E40C63" w:rsidRDefault="00C32E88" w14:paraId="74F622C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C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C000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C0000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C00000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C00000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C00000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C0000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C0000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3F5C4E"/>
    <w:rsid w:val="00401EE8"/>
    <w:rsid w:val="00441283"/>
    <w:rsid w:val="004966EF"/>
    <w:rsid w:val="005073E4"/>
    <w:rsid w:val="00507E0A"/>
    <w:rsid w:val="00591BD2"/>
    <w:rsid w:val="005E35BE"/>
    <w:rsid w:val="00781235"/>
    <w:rsid w:val="00784F9C"/>
    <w:rsid w:val="007F1293"/>
    <w:rsid w:val="0080614B"/>
    <w:rsid w:val="0089757A"/>
    <w:rsid w:val="008A720C"/>
    <w:rsid w:val="00916429"/>
    <w:rsid w:val="00920D69"/>
    <w:rsid w:val="009A5EC5"/>
    <w:rsid w:val="009C4954"/>
    <w:rsid w:val="00A01C7A"/>
    <w:rsid w:val="00A103E8"/>
    <w:rsid w:val="00A10449"/>
    <w:rsid w:val="00A46F73"/>
    <w:rsid w:val="00AC48B9"/>
    <w:rsid w:val="00B06A1E"/>
    <w:rsid w:val="00B95809"/>
    <w:rsid w:val="00BD662E"/>
    <w:rsid w:val="00BF27CE"/>
    <w:rsid w:val="00C03606"/>
    <w:rsid w:val="00CB7A61"/>
    <w:rsid w:val="00CB7A74"/>
    <w:rsid w:val="00CC7327"/>
    <w:rsid w:val="00CD6CA3"/>
    <w:rsid w:val="00D52343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29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2023-08-21T10:31:00Z</dcterms:modified>
</cp:coreProperties>
</file>